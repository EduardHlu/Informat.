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22425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B22425" w:rsidRDefault="00591B63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0A3E6A5" wp14:editId="4AD40455">
                  <wp:extent cx="1866900" cy="177558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bcam-toy-photo1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34" t="23629" r="17742" b="124"/>
                          <a:stretch/>
                        </pic:blipFill>
                        <pic:spPr bwMode="auto">
                          <a:xfrm>
                            <a:off x="0" y="0"/>
                            <a:ext cx="1871265" cy="1779734"/>
                          </a:xfrm>
                          <a:prstGeom prst="flowChartConnector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B22425" w:rsidRDefault="00591B63" w:rsidP="00591B63">
            <w:pPr>
              <w:pStyle w:val="af"/>
            </w:pPr>
            <w:r>
              <w:rPr>
                <w:lang w:val="uk-UA" w:bidi="ru-RU"/>
              </w:rPr>
              <w:t>Едуард</w:t>
            </w:r>
            <w:r w:rsidR="003D1B71" w:rsidRPr="00B22425">
              <w:rPr>
                <w:lang w:bidi="ru-RU"/>
              </w:rPr>
              <w:br/>
            </w:r>
            <w:r>
              <w:rPr>
                <w:lang w:val="uk-UA"/>
              </w:rPr>
              <w:t>Глуховський</w:t>
            </w:r>
          </w:p>
        </w:tc>
      </w:tr>
      <w:tr w:rsidR="003D1B71" w:rsidRPr="00B22425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-1554227259"/>
              <w:placeholder>
                <w:docPart w:val="6C10427241D14F06A94C7CAEBBA4271F"/>
              </w:placeholder>
              <w:temporary/>
              <w:showingPlcHdr/>
            </w:sdtPr>
            <w:sdtEndPr/>
            <w:sdtContent>
              <w:p w:rsidR="003D1B71" w:rsidRPr="00783C05" w:rsidRDefault="003D1B71" w:rsidP="00783C05">
                <w:pPr>
                  <w:pStyle w:val="21"/>
                </w:pPr>
                <w:r w:rsidRPr="000A04B1">
                  <w:rPr>
                    <w:sz w:val="40"/>
                    <w:szCs w:val="40"/>
                  </w:rPr>
                  <w:t>Образование</w:t>
                </w:r>
              </w:p>
            </w:sdtContent>
          </w:sdt>
          <w:p w:rsidR="003D1B71" w:rsidRPr="000A04B1" w:rsidRDefault="00591B63" w:rsidP="00B22425">
            <w:pPr>
              <w:pStyle w:val="af9"/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 xml:space="preserve">88 </w:t>
            </w:r>
            <w:r w:rsidRPr="000A04B1">
              <w:rPr>
                <w:b w:val="0"/>
                <w:sz w:val="28"/>
                <w:szCs w:val="28"/>
                <w:lang w:val="uk-UA"/>
              </w:rPr>
              <w:t>Школа</w:t>
            </w:r>
            <w:r w:rsidRPr="000A04B1">
              <w:rPr>
                <w:sz w:val="28"/>
                <w:szCs w:val="28"/>
                <w:lang w:bidi="ru-RU"/>
              </w:rPr>
              <w:t xml:space="preserve">, </w:t>
            </w:r>
            <w:proofErr w:type="spellStart"/>
            <w:r w:rsidRPr="000A04B1">
              <w:rPr>
                <w:b w:val="0"/>
                <w:sz w:val="28"/>
                <w:szCs w:val="28"/>
                <w:lang w:val="uk-UA"/>
              </w:rPr>
              <w:t>м.Запоріжжя</w:t>
            </w:r>
            <w:proofErr w:type="spellEnd"/>
          </w:p>
          <w:p w:rsidR="003D1B71" w:rsidRPr="000A04B1" w:rsidRDefault="00591B63" w:rsidP="00B22425">
            <w:pPr>
              <w:pStyle w:val="a0"/>
              <w:spacing w:line="216" w:lineRule="auto"/>
              <w:rPr>
                <w:sz w:val="28"/>
                <w:szCs w:val="28"/>
              </w:rPr>
            </w:pPr>
            <w:r w:rsidRPr="000A04B1">
              <w:rPr>
                <w:sz w:val="28"/>
                <w:szCs w:val="28"/>
                <w:lang w:val="uk-UA"/>
              </w:rPr>
              <w:t>Середній бал – 7,8</w:t>
            </w:r>
          </w:p>
          <w:p w:rsidR="003D1B71" w:rsidRPr="000A04B1" w:rsidRDefault="00591B63" w:rsidP="00783C05">
            <w:pPr>
              <w:pStyle w:val="21"/>
              <w:rPr>
                <w:sz w:val="36"/>
                <w:szCs w:val="36"/>
                <w:lang w:val="uk-UA"/>
              </w:rPr>
            </w:pPr>
            <w:r w:rsidRPr="000A04B1">
              <w:rPr>
                <w:sz w:val="36"/>
                <w:szCs w:val="36"/>
                <w:lang w:val="uk-UA"/>
              </w:rPr>
              <w:t>Сильні сторони</w:t>
            </w:r>
          </w:p>
          <w:p w:rsidR="003D1B71" w:rsidRPr="000A04B1" w:rsidRDefault="000A04B1" w:rsidP="00B22425">
            <w:pPr>
              <w:spacing w:line="216" w:lineRule="auto"/>
              <w:rPr>
                <w:sz w:val="28"/>
                <w:szCs w:val="28"/>
                <w:lang w:val="en-US"/>
              </w:rPr>
            </w:pPr>
            <w:r w:rsidRPr="000A04B1">
              <w:rPr>
                <w:sz w:val="28"/>
                <w:szCs w:val="28"/>
                <w:lang w:val="uk-UA"/>
              </w:rPr>
              <w:t>Комунікабельність</w:t>
            </w:r>
            <w:r w:rsidR="00E00B2B" w:rsidRPr="000A04B1">
              <w:rPr>
                <w:sz w:val="28"/>
                <w:szCs w:val="28"/>
                <w:lang w:val="en-US"/>
              </w:rPr>
              <w:t>.</w:t>
            </w:r>
          </w:p>
          <w:p w:rsidR="00E00B2B" w:rsidRPr="000A04B1" w:rsidRDefault="00E00B2B" w:rsidP="00B22425">
            <w:pPr>
              <w:spacing w:line="216" w:lineRule="auto"/>
              <w:rPr>
                <w:sz w:val="28"/>
                <w:szCs w:val="28"/>
                <w:lang w:val="en-US"/>
              </w:rPr>
            </w:pPr>
            <w:r w:rsidRPr="000A04B1">
              <w:rPr>
                <w:sz w:val="28"/>
                <w:szCs w:val="28"/>
                <w:lang w:val="uk-UA"/>
              </w:rPr>
              <w:t xml:space="preserve">Вміння працювати з </w:t>
            </w:r>
            <w:r w:rsidRPr="000A04B1">
              <w:rPr>
                <w:sz w:val="28"/>
                <w:szCs w:val="28"/>
                <w:lang w:val="en-US"/>
              </w:rPr>
              <w:t>Word,</w:t>
            </w:r>
            <w:r w:rsidRPr="000A04B1">
              <w:rPr>
                <w:sz w:val="28"/>
                <w:szCs w:val="28"/>
                <w:lang w:val="uk-UA"/>
              </w:rPr>
              <w:t xml:space="preserve"> </w:t>
            </w:r>
            <w:r w:rsidRPr="000A04B1">
              <w:rPr>
                <w:sz w:val="28"/>
                <w:szCs w:val="28"/>
                <w:lang w:val="en-US"/>
              </w:rPr>
              <w:t>Office,</w:t>
            </w:r>
            <w:r w:rsidRPr="000A04B1">
              <w:rPr>
                <w:sz w:val="28"/>
                <w:szCs w:val="28"/>
                <w:lang w:val="uk-UA"/>
              </w:rPr>
              <w:t xml:space="preserve"> </w:t>
            </w:r>
            <w:r w:rsidRPr="000A04B1">
              <w:rPr>
                <w:sz w:val="28"/>
                <w:szCs w:val="28"/>
                <w:lang w:val="en-US"/>
              </w:rPr>
              <w:t>Excel.</w:t>
            </w:r>
          </w:p>
          <w:p w:rsidR="00E00B2B" w:rsidRPr="000A04B1" w:rsidRDefault="00E00B2B" w:rsidP="00B22425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>Креативне мислення</w:t>
            </w:r>
          </w:p>
          <w:p w:rsidR="00E00B2B" w:rsidRPr="000A04B1" w:rsidRDefault="00E00B2B" w:rsidP="00B22425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>Логічне мислення</w:t>
            </w:r>
          </w:p>
          <w:p w:rsidR="003D1B71" w:rsidRPr="000A04B1" w:rsidRDefault="000A04B1" w:rsidP="00783C05">
            <w:pPr>
              <w:pStyle w:val="21"/>
              <w:rPr>
                <w:sz w:val="36"/>
                <w:szCs w:val="36"/>
                <w:lang w:val="uk-UA"/>
              </w:rPr>
            </w:pPr>
            <w:r w:rsidRPr="000A04B1">
              <w:rPr>
                <w:sz w:val="36"/>
                <w:szCs w:val="36"/>
                <w:lang w:val="uk-UA"/>
              </w:rPr>
              <w:t>Слабкі сторони</w:t>
            </w:r>
          </w:p>
          <w:p w:rsidR="003D1B71" w:rsidRPr="000A04B1" w:rsidRDefault="000A04B1" w:rsidP="00B22425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>Вирішення конфліктів</w:t>
            </w:r>
          </w:p>
          <w:p w:rsidR="000A04B1" w:rsidRPr="000A04B1" w:rsidRDefault="000A04B1" w:rsidP="00B22425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>Орієнтованість на результат</w:t>
            </w:r>
          </w:p>
          <w:p w:rsidR="003D1B71" w:rsidRPr="000A04B1" w:rsidRDefault="000A04B1" w:rsidP="000A04B1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>Орієнтація на рішення</w:t>
            </w:r>
          </w:p>
          <w:p w:rsidR="003D1B71" w:rsidRPr="00B22425" w:rsidRDefault="003D1B71" w:rsidP="000A04B1">
            <w:pPr>
              <w:spacing w:after="40" w:line="216" w:lineRule="auto"/>
              <w:rPr>
                <w:sz w:val="24"/>
                <w:szCs w:val="24"/>
              </w:rPr>
            </w:pPr>
          </w:p>
        </w:tc>
      </w:tr>
      <w:tr w:rsidR="003D1B71" w:rsidRPr="00B22425" w:rsidTr="003D1B71">
        <w:trPr>
          <w:trHeight w:val="1164"/>
        </w:trPr>
        <w:tc>
          <w:tcPr>
            <w:tcW w:w="720" w:type="dxa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222466"/>
        </w:tc>
      </w:tr>
      <w:tr w:rsidR="003D1B71" w:rsidRPr="00B22425" w:rsidTr="003D1B71">
        <w:trPr>
          <w:trHeight w:val="54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42B71A27" wp14:editId="05732BE1">
                      <wp:extent cx="337185" cy="333375"/>
                      <wp:effectExtent l="0" t="0" r="5715" b="9525"/>
                      <wp:docPr id="21" name="Группа 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 21" o:spid="_x0000_s1026" alt="Описание: 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">
                      <v:shape id="Полилиния: Фигура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0A04B1" w:rsidRDefault="000A04B1" w:rsidP="00380FD1">
            <w:pPr>
              <w:pStyle w:val="af1"/>
              <w:rPr>
                <w:lang w:val="uk-UA"/>
              </w:rPr>
            </w:pPr>
            <w:proofErr w:type="spellStart"/>
            <w:r>
              <w:rPr>
                <w:lang w:val="uk-UA"/>
              </w:rPr>
              <w:t>Вул.Радіо</w:t>
            </w:r>
            <w:proofErr w:type="spellEnd"/>
            <w:r>
              <w:rPr>
                <w:lang w:val="uk-UA"/>
              </w:rPr>
              <w:t xml:space="preserve"> 58</w:t>
            </w:r>
          </w:p>
          <w:p w:rsidR="003D1B71" w:rsidRPr="00B22425" w:rsidRDefault="000A04B1" w:rsidP="000A04B1">
            <w:pPr>
              <w:pStyle w:val="af1"/>
            </w:pPr>
            <w:r>
              <w:rPr>
                <w:lang w:val="uk-UA"/>
              </w:rPr>
              <w:t>Запоріжжя,Запорізька обл.,69083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24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2E6704D2" wp14:editId="4130BAF7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 22" o:spid="_x0000_s1026" alt="Описание: 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">
                      <v:shape id="Полилиния: Фигура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0A04B1" w:rsidP="000A04B1">
            <w:pPr>
              <w:pStyle w:val="af1"/>
            </w:pPr>
            <w:r w:rsidRPr="000A04B1">
              <w:t>+380501500233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058164EF" wp14:editId="5009D813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24" o:spid="_x0000_s1026" alt="Описание: 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Значок электронной почты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0A04B1" w:rsidRDefault="000A04B1" w:rsidP="000A04B1">
            <w:pPr>
              <w:pStyle w:val="af1"/>
            </w:pPr>
            <w:proofErr w:type="spellStart"/>
            <w:r>
              <w:rPr>
                <w:lang w:val="en-US"/>
              </w:rPr>
              <w:t>ukr</w:t>
            </w:r>
            <w:proofErr w:type="spellEnd"/>
            <w:r w:rsidRPr="000A04B1">
              <w:t>.</w:t>
            </w:r>
            <w:proofErr w:type="spellStart"/>
            <w:r>
              <w:rPr>
                <w:lang w:val="en-US"/>
              </w:rPr>
              <w:t>gluhov</w:t>
            </w:r>
            <w:proofErr w:type="spellEnd"/>
            <w:r w:rsidRPr="000A04B1">
              <w:t>@</w:t>
            </w:r>
            <w:proofErr w:type="spellStart"/>
            <w:r>
              <w:rPr>
                <w:lang w:val="en-US"/>
              </w:rPr>
              <w:t>gmail</w:t>
            </w:r>
            <w:proofErr w:type="spellEnd"/>
            <w:r w:rsidRPr="000A04B1"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74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0A04B1" w:rsidRDefault="003D1B71" w:rsidP="000A04B1">
            <w:pPr>
              <w:pStyle w:val="af1"/>
              <w:rPr>
                <w:lang w:val="uk-UA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A14C79">
            <w:pPr>
              <w:pStyle w:val="af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2448"/>
        </w:trPr>
        <w:tc>
          <w:tcPr>
            <w:tcW w:w="720" w:type="dxa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B22425" w:rsidRDefault="003D1B71" w:rsidP="00222466"/>
        </w:tc>
        <w:tc>
          <w:tcPr>
            <w:tcW w:w="6607" w:type="dxa"/>
            <w:vMerge/>
          </w:tcPr>
          <w:p w:rsidR="003D1B71" w:rsidRPr="00B22425" w:rsidRDefault="003D1B71" w:rsidP="00222466"/>
        </w:tc>
        <w:bookmarkStart w:id="0" w:name="_GoBack"/>
        <w:bookmarkEnd w:id="0"/>
      </w:tr>
    </w:tbl>
    <w:p w:rsidR="007F5B63" w:rsidRPr="00B22425" w:rsidRDefault="007F5B63" w:rsidP="006D79A8">
      <w:pPr>
        <w:pStyle w:val="a7"/>
      </w:pPr>
    </w:p>
    <w:sectPr w:rsidR="007F5B63" w:rsidRPr="00B22425" w:rsidSect="00B22425">
      <w:headerReference w:type="default" r:id="rId18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1F87" w:rsidRDefault="00F11F87" w:rsidP="00590471">
      <w:r>
        <w:separator/>
      </w:r>
    </w:p>
  </w:endnote>
  <w:endnote w:type="continuationSeparator" w:id="0">
    <w:p w:rsidR="00F11F87" w:rsidRDefault="00F11F8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1F87" w:rsidRDefault="00F11F87" w:rsidP="00590471">
      <w:r>
        <w:separator/>
      </w:r>
    </w:p>
  </w:footnote>
  <w:footnote w:type="continuationSeparator" w:id="0">
    <w:p w:rsidR="00F11F87" w:rsidRDefault="00F11F8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471" w:rsidRPr="00B22425" w:rsidRDefault="00310F17" w:rsidP="00060042">
    <w:pPr>
      <w:pStyle w:val="a7"/>
    </w:pPr>
    <w:r w:rsidRPr="00B22425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па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па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vTNvjJoZKBJNjmVWjiUEVjcqxzKbd4XNyrGEwNNAbaLJsczKsYTA00CRaHIs8+O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9OOY5llk5lhB4GqgXx+RYZuVYQuBpoEg0OZZZ&#10;OZYQWBooxzKbHMus51hC4GmgSDQ5llnvCguBp4Ei0eRYZuVYQuBpoEg0OZZZOZYQeBooEk2OZVGO&#10;JQSOBotyLCHwMpDZeTE5lkU5lhB4GsjsvJgcy6LnWELgaSCz82JyLAuUSjq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">
              <v:group id="Группа 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Полилиния: Фигура 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Группа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B22425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865868A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CBC17B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BFAA861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21C6B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61EF8D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AB4CD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76A6EE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C1A3B9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316AB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AA09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E9D3E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676673D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F43"/>
    <w:rsid w:val="00060042"/>
    <w:rsid w:val="0008685D"/>
    <w:rsid w:val="00090860"/>
    <w:rsid w:val="000A04B1"/>
    <w:rsid w:val="00112FD7"/>
    <w:rsid w:val="00150ABD"/>
    <w:rsid w:val="001946FC"/>
    <w:rsid w:val="001C7B1E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91B63"/>
    <w:rsid w:val="005D01FA"/>
    <w:rsid w:val="00653E17"/>
    <w:rsid w:val="006A08E8"/>
    <w:rsid w:val="006A453D"/>
    <w:rsid w:val="006D79A8"/>
    <w:rsid w:val="0072353B"/>
    <w:rsid w:val="00755BF8"/>
    <w:rsid w:val="007575B6"/>
    <w:rsid w:val="00783C05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E5F43"/>
    <w:rsid w:val="00B22425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DD5863"/>
    <w:rsid w:val="00E00B2B"/>
    <w:rsid w:val="00E26AED"/>
    <w:rsid w:val="00E50283"/>
    <w:rsid w:val="00E73AB8"/>
    <w:rsid w:val="00E90A60"/>
    <w:rsid w:val="00ED47F7"/>
    <w:rsid w:val="00EE7E09"/>
    <w:rsid w:val="00F0223C"/>
    <w:rsid w:val="00F11F87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semiHidden="0" w:unhideWhenUsed="0"/>
    <w:lsdException w:name="Strong" w:semiHidden="0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Название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Mention">
    <w:name w:val="Mention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5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semiHidden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6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customStyle="1" w:styleId="PlainTable1">
    <w:name w:val="Plain Table 1"/>
    <w:basedOn w:val="a5"/>
    <w:uiPriority w:val="41"/>
    <w:rsid w:val="001C7B1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5"/>
    <w:uiPriority w:val="42"/>
    <w:rsid w:val="001C7B1E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5"/>
    <w:uiPriority w:val="43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5"/>
    <w:uiPriority w:val="44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5"/>
    <w:uiPriority w:val="45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e">
    <w:name w:val="Body Text 2"/>
    <w:basedOn w:val="a3"/>
    <w:link w:val="2f"/>
    <w:uiPriority w:val="99"/>
    <w:semiHidden/>
    <w:unhideWhenUsed/>
    <w:rsid w:val="001C7B1E"/>
    <w:pPr>
      <w:spacing w:after="120" w:line="480" w:lineRule="auto"/>
    </w:pPr>
  </w:style>
  <w:style w:type="character" w:customStyle="1" w:styleId="2f">
    <w:name w:val="Основной текст 2 Знак"/>
    <w:basedOn w:val="a4"/>
    <w:link w:val="2e"/>
    <w:uiPriority w:val="99"/>
    <w:semiHidden/>
    <w:rsid w:val="001C7B1E"/>
    <w:rPr>
      <w:rFonts w:ascii="Calibri" w:hAnsi="Calibri" w:cs="Calibri"/>
    </w:rPr>
  </w:style>
  <w:style w:type="paragraph" w:styleId="39">
    <w:name w:val="Body Text 3"/>
    <w:basedOn w:val="a3"/>
    <w:link w:val="3a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a">
    <w:name w:val="Основной текст 3 Знак"/>
    <w:basedOn w:val="a4"/>
    <w:link w:val="39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0">
    <w:name w:val="Body Text Indent 2"/>
    <w:basedOn w:val="a3"/>
    <w:link w:val="2f1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1">
    <w:name w:val="Основной текст с отступом 2 Знак"/>
    <w:basedOn w:val="a4"/>
    <w:link w:val="2f0"/>
    <w:uiPriority w:val="99"/>
    <w:semiHidden/>
    <w:rsid w:val="001C7B1E"/>
    <w:rPr>
      <w:rFonts w:ascii="Calibri" w:hAnsi="Calibri" w:cs="Calibri"/>
    </w:rPr>
  </w:style>
  <w:style w:type="paragraph" w:styleId="3b">
    <w:name w:val="Body Text Indent 3"/>
    <w:basedOn w:val="a3"/>
    <w:link w:val="3c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c">
    <w:name w:val="Основной текст с отступом 3 Знак"/>
    <w:basedOn w:val="a4"/>
    <w:link w:val="3b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2">
    <w:name w:val="Body Text First Indent 2"/>
    <w:basedOn w:val="affff3"/>
    <w:link w:val="2f3"/>
    <w:uiPriority w:val="99"/>
    <w:semiHidden/>
    <w:unhideWhenUsed/>
    <w:rsid w:val="001C7B1E"/>
    <w:pPr>
      <w:spacing w:after="0"/>
      <w:ind w:firstLine="360"/>
    </w:pPr>
  </w:style>
  <w:style w:type="character" w:customStyle="1" w:styleId="2f3">
    <w:name w:val="Красная строка 2 Знак"/>
    <w:basedOn w:val="affff4"/>
    <w:link w:val="2f2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ListTable1Light">
    <w:name w:val="List Table 1 Light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1LightAccent2">
    <w:name w:val="List Table 1 Light Accent 2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1LightAccent3">
    <w:name w:val="List Table 1 Light Accent 3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1LightAccent4">
    <w:name w:val="List Table 1 Light Accent 4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1LightAccent5">
    <w:name w:val="List Table 1 Light Accent 5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1LightAccent6">
    <w:name w:val="List Table 1 Light Accent 6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2">
    <w:name w:val="List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2Accent2">
    <w:name w:val="List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2Accent3">
    <w:name w:val="List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2Accent4">
    <w:name w:val="List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2Accent5">
    <w:name w:val="List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2Accent6">
    <w:name w:val="List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3">
    <w:name w:val="List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customStyle="1" w:styleId="ListTable3Accent2">
    <w:name w:val="List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customStyle="1" w:styleId="ListTable3Accent3">
    <w:name w:val="List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customStyle="1" w:styleId="ListTable3Accent4">
    <w:name w:val="List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customStyle="1" w:styleId="ListTable3Accent5">
    <w:name w:val="List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customStyle="1" w:styleId="ListTable3Accent6">
    <w:name w:val="List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customStyle="1" w:styleId="ListTable4">
    <w:name w:val="List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4Accent2">
    <w:name w:val="List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4Accent3">
    <w:name w:val="List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4Accent4">
    <w:name w:val="List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4Accent5">
    <w:name w:val="List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4Accent6">
    <w:name w:val="List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5Dark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6ColorfulAccent2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6ColorfulAccent3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6ColorfulAccent4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6ColorfulAccent5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6ColorfulAccent6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7Colorful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7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8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a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7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8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7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a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b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5"/>
    <w:uiPriority w:val="40"/>
    <w:rsid w:val="001C7B1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2Accent2">
    <w:name w:val="Grid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2Accent3">
    <w:name w:val="Grid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2Accent4">
    <w:name w:val="Grid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2Accent5">
    <w:name w:val="Grid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2Accent6">
    <w:name w:val="Grid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3">
    <w:name w:val="Grid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GridTable3Accent2">
    <w:name w:val="Grid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GridTable3Accent3">
    <w:name w:val="Grid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GridTable3Accent4">
    <w:name w:val="Grid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GridTable3Accent5">
    <w:name w:val="Grid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GridTable3Accent6">
    <w:name w:val="Grid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customStyle="1" w:styleId="GridTable4">
    <w:name w:val="Grid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4Accent2">
    <w:name w:val="Grid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4Accent3">
    <w:name w:val="Grid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4Accent4">
    <w:name w:val="Grid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4Accent5">
    <w:name w:val="Grid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4Accent6">
    <w:name w:val="Grid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5Dark">
    <w:name w:val="Grid Table 5 Dark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customStyle="1" w:styleId="GridTable5DarkAccent2">
    <w:name w:val="Grid Table 5 Dark Accent 2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customStyle="1" w:styleId="GridTable5DarkAccent3">
    <w:name w:val="Grid Table 5 Dark Accent 3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customStyle="1" w:styleId="GridTable5DarkAccent4">
    <w:name w:val="Grid Table 5 Dark Accent 4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customStyle="1" w:styleId="GridTable5DarkAccent5">
    <w:name w:val="Grid Table 5 Dark Accent 5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customStyle="1" w:styleId="GridTable5DarkAccent6">
    <w:name w:val="Grid Table 5 Dark Accent 6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customStyle="1" w:styleId="GridTable6Colorful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6ColorfulAccent2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6ColorfulAccent3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6ColorfulAccent4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6ColorfulAccent5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6ColorfulAccent6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7Colorful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GridTable7ColorfulAccent2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GridTable7ColorfulAccent3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GridTable7ColorfulAccent4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GridTable7ColorfulAccent5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GridTable7ColorfulAccent6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7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7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7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a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b">
    <w:name w:val="footnote text"/>
    <w:basedOn w:val="a3"/>
    <w:link w:val="afffffc"/>
    <w:uiPriority w:val="99"/>
    <w:semiHidden/>
    <w:unhideWhenUsed/>
    <w:rsid w:val="001C7B1E"/>
    <w:rPr>
      <w:sz w:val="20"/>
      <w:szCs w:val="20"/>
    </w:rPr>
  </w:style>
  <w:style w:type="character" w:customStyle="1" w:styleId="afffffc">
    <w:name w:val="Текст сноски Знак"/>
    <w:basedOn w:val="a4"/>
    <w:link w:val="afffffb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d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c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f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0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1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2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semiHidden="0" w:unhideWhenUsed="0"/>
    <w:lsdException w:name="Strong" w:semiHidden="0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Название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Mention">
    <w:name w:val="Mention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5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semiHidden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6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customStyle="1" w:styleId="PlainTable1">
    <w:name w:val="Plain Table 1"/>
    <w:basedOn w:val="a5"/>
    <w:uiPriority w:val="41"/>
    <w:rsid w:val="001C7B1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5"/>
    <w:uiPriority w:val="42"/>
    <w:rsid w:val="001C7B1E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5"/>
    <w:uiPriority w:val="43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5"/>
    <w:uiPriority w:val="44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5"/>
    <w:uiPriority w:val="45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e">
    <w:name w:val="Body Text 2"/>
    <w:basedOn w:val="a3"/>
    <w:link w:val="2f"/>
    <w:uiPriority w:val="99"/>
    <w:semiHidden/>
    <w:unhideWhenUsed/>
    <w:rsid w:val="001C7B1E"/>
    <w:pPr>
      <w:spacing w:after="120" w:line="480" w:lineRule="auto"/>
    </w:pPr>
  </w:style>
  <w:style w:type="character" w:customStyle="1" w:styleId="2f">
    <w:name w:val="Основной текст 2 Знак"/>
    <w:basedOn w:val="a4"/>
    <w:link w:val="2e"/>
    <w:uiPriority w:val="99"/>
    <w:semiHidden/>
    <w:rsid w:val="001C7B1E"/>
    <w:rPr>
      <w:rFonts w:ascii="Calibri" w:hAnsi="Calibri" w:cs="Calibri"/>
    </w:rPr>
  </w:style>
  <w:style w:type="paragraph" w:styleId="39">
    <w:name w:val="Body Text 3"/>
    <w:basedOn w:val="a3"/>
    <w:link w:val="3a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a">
    <w:name w:val="Основной текст 3 Знак"/>
    <w:basedOn w:val="a4"/>
    <w:link w:val="39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0">
    <w:name w:val="Body Text Indent 2"/>
    <w:basedOn w:val="a3"/>
    <w:link w:val="2f1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1">
    <w:name w:val="Основной текст с отступом 2 Знак"/>
    <w:basedOn w:val="a4"/>
    <w:link w:val="2f0"/>
    <w:uiPriority w:val="99"/>
    <w:semiHidden/>
    <w:rsid w:val="001C7B1E"/>
    <w:rPr>
      <w:rFonts w:ascii="Calibri" w:hAnsi="Calibri" w:cs="Calibri"/>
    </w:rPr>
  </w:style>
  <w:style w:type="paragraph" w:styleId="3b">
    <w:name w:val="Body Text Indent 3"/>
    <w:basedOn w:val="a3"/>
    <w:link w:val="3c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c">
    <w:name w:val="Основной текст с отступом 3 Знак"/>
    <w:basedOn w:val="a4"/>
    <w:link w:val="3b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2">
    <w:name w:val="Body Text First Indent 2"/>
    <w:basedOn w:val="affff3"/>
    <w:link w:val="2f3"/>
    <w:uiPriority w:val="99"/>
    <w:semiHidden/>
    <w:unhideWhenUsed/>
    <w:rsid w:val="001C7B1E"/>
    <w:pPr>
      <w:spacing w:after="0"/>
      <w:ind w:firstLine="360"/>
    </w:pPr>
  </w:style>
  <w:style w:type="character" w:customStyle="1" w:styleId="2f3">
    <w:name w:val="Красная строка 2 Знак"/>
    <w:basedOn w:val="affff4"/>
    <w:link w:val="2f2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ListTable1Light">
    <w:name w:val="List Table 1 Light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1LightAccent2">
    <w:name w:val="List Table 1 Light Accent 2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1LightAccent3">
    <w:name w:val="List Table 1 Light Accent 3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1LightAccent4">
    <w:name w:val="List Table 1 Light Accent 4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1LightAccent5">
    <w:name w:val="List Table 1 Light Accent 5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1LightAccent6">
    <w:name w:val="List Table 1 Light Accent 6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2">
    <w:name w:val="List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2Accent2">
    <w:name w:val="List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2Accent3">
    <w:name w:val="List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2Accent4">
    <w:name w:val="List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2Accent5">
    <w:name w:val="List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2Accent6">
    <w:name w:val="List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3">
    <w:name w:val="List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customStyle="1" w:styleId="ListTable3Accent2">
    <w:name w:val="List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customStyle="1" w:styleId="ListTable3Accent3">
    <w:name w:val="List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customStyle="1" w:styleId="ListTable3Accent4">
    <w:name w:val="List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customStyle="1" w:styleId="ListTable3Accent5">
    <w:name w:val="List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customStyle="1" w:styleId="ListTable3Accent6">
    <w:name w:val="List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customStyle="1" w:styleId="ListTable4">
    <w:name w:val="List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4Accent2">
    <w:name w:val="List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4Accent3">
    <w:name w:val="List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4Accent4">
    <w:name w:val="List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4Accent5">
    <w:name w:val="List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4Accent6">
    <w:name w:val="List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5Dark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6ColorfulAccent2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6ColorfulAccent3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6ColorfulAccent4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6ColorfulAccent5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6ColorfulAccent6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7Colorful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7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8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a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7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8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7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a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b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5"/>
    <w:uiPriority w:val="40"/>
    <w:rsid w:val="001C7B1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2Accent2">
    <w:name w:val="Grid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2Accent3">
    <w:name w:val="Grid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2Accent4">
    <w:name w:val="Grid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2Accent5">
    <w:name w:val="Grid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2Accent6">
    <w:name w:val="Grid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3">
    <w:name w:val="Grid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GridTable3Accent2">
    <w:name w:val="Grid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GridTable3Accent3">
    <w:name w:val="Grid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GridTable3Accent4">
    <w:name w:val="Grid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GridTable3Accent5">
    <w:name w:val="Grid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GridTable3Accent6">
    <w:name w:val="Grid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customStyle="1" w:styleId="GridTable4">
    <w:name w:val="Grid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4Accent2">
    <w:name w:val="Grid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4Accent3">
    <w:name w:val="Grid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4Accent4">
    <w:name w:val="Grid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4Accent5">
    <w:name w:val="Grid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4Accent6">
    <w:name w:val="Grid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5Dark">
    <w:name w:val="Grid Table 5 Dark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customStyle="1" w:styleId="GridTable5DarkAccent2">
    <w:name w:val="Grid Table 5 Dark Accent 2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customStyle="1" w:styleId="GridTable5DarkAccent3">
    <w:name w:val="Grid Table 5 Dark Accent 3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customStyle="1" w:styleId="GridTable5DarkAccent4">
    <w:name w:val="Grid Table 5 Dark Accent 4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customStyle="1" w:styleId="GridTable5DarkAccent5">
    <w:name w:val="Grid Table 5 Dark Accent 5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customStyle="1" w:styleId="GridTable5DarkAccent6">
    <w:name w:val="Grid Table 5 Dark Accent 6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customStyle="1" w:styleId="GridTable6Colorful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6ColorfulAccent2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6ColorfulAccent3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6ColorfulAccent4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6ColorfulAccent5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6ColorfulAccent6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7Colorful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GridTable7ColorfulAccent2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GridTable7ColorfulAccent3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GridTable7ColorfulAccent4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GridTable7ColorfulAccent5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GridTable7ColorfulAccent6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7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7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7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a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b">
    <w:name w:val="footnote text"/>
    <w:basedOn w:val="a3"/>
    <w:link w:val="afffffc"/>
    <w:uiPriority w:val="99"/>
    <w:semiHidden/>
    <w:unhideWhenUsed/>
    <w:rsid w:val="001C7B1E"/>
    <w:rPr>
      <w:sz w:val="20"/>
      <w:szCs w:val="20"/>
    </w:rPr>
  </w:style>
  <w:style w:type="character" w:customStyle="1" w:styleId="afffffc">
    <w:name w:val="Текст сноски Знак"/>
    <w:basedOn w:val="a4"/>
    <w:link w:val="afffffb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d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c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f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0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1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2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51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berman\Downloads\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C10427241D14F06A94C7CAEBBA427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9F0F5F-403E-44EA-B800-7E7059ED9F29}"/>
      </w:docPartPr>
      <w:docPartBody>
        <w:p w:rsidR="00000000" w:rsidRDefault="002B4965">
          <w:pPr>
            <w:pStyle w:val="6C10427241D14F06A94C7CAEBBA4271F"/>
          </w:pPr>
          <w:r w:rsidRPr="00783C05">
            <w:t>Образование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B8E"/>
    <w:rsid w:val="002B4965"/>
    <w:rsid w:val="00E1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0AB0D953CE43C38B6B1E840616B32A">
    <w:name w:val="710AB0D953CE43C38B6B1E840616B32A"/>
  </w:style>
  <w:style w:type="paragraph" w:customStyle="1" w:styleId="E7E2C463F77446CCB5EBB8A7F0DB3663">
    <w:name w:val="E7E2C463F77446CCB5EBB8A7F0DB3663"/>
  </w:style>
  <w:style w:type="paragraph" w:customStyle="1" w:styleId="105333F04D724E8D9724C3856F3C465F">
    <w:name w:val="105333F04D724E8D9724C3856F3C465F"/>
  </w:style>
  <w:style w:type="paragraph" w:customStyle="1" w:styleId="6BE5CF616AB540A28671FAD9831BABF8">
    <w:name w:val="6BE5CF616AB540A28671FAD9831BABF8"/>
  </w:style>
  <w:style w:type="paragraph" w:customStyle="1" w:styleId="0DDCC7A7806244B8BE8F17FEA0FC3EBC">
    <w:name w:val="0DDCC7A7806244B8BE8F17FEA0FC3EBC"/>
  </w:style>
  <w:style w:type="paragraph" w:customStyle="1" w:styleId="3349C6D47A8C400E91D5781C66BC1322">
    <w:name w:val="3349C6D47A8C400E91D5781C66BC1322"/>
  </w:style>
  <w:style w:type="paragraph" w:customStyle="1" w:styleId="A46554640C594BF9B6A46B5F5F6CD4C3">
    <w:name w:val="A46554640C594BF9B6A46B5F5F6CD4C3"/>
  </w:style>
  <w:style w:type="paragraph" w:customStyle="1" w:styleId="12B51520E8F941049493BACCB20244B8">
    <w:name w:val="12B51520E8F941049493BACCB20244B8"/>
  </w:style>
  <w:style w:type="paragraph" w:customStyle="1" w:styleId="29E9239990564C5D95DA8E8FE0302452">
    <w:name w:val="29E9239990564C5D95DA8E8FE0302452"/>
  </w:style>
  <w:style w:type="paragraph" w:customStyle="1" w:styleId="1F9A7718874D4A49BF51040A1C2624A1">
    <w:name w:val="1F9A7718874D4A49BF51040A1C2624A1"/>
  </w:style>
  <w:style w:type="paragraph" w:customStyle="1" w:styleId="FE73AC869D7F4B0FB89D9C400C3714E0">
    <w:name w:val="FE73AC869D7F4B0FB89D9C400C3714E0"/>
  </w:style>
  <w:style w:type="paragraph" w:customStyle="1" w:styleId="E19F56DD86364799807DF15D49BAA694">
    <w:name w:val="E19F56DD86364799807DF15D49BAA694"/>
  </w:style>
  <w:style w:type="paragraph" w:customStyle="1" w:styleId="CAF75B8F11EC43B3B1291CB9B11B3B68">
    <w:name w:val="CAF75B8F11EC43B3B1291CB9B11B3B68"/>
  </w:style>
  <w:style w:type="paragraph" w:customStyle="1" w:styleId="386CCFAB719F45ECB3F1A735705369A2">
    <w:name w:val="386CCFAB719F45ECB3F1A735705369A2"/>
  </w:style>
  <w:style w:type="paragraph" w:customStyle="1" w:styleId="23B02B0DC6604813A42A3AE458D9493F">
    <w:name w:val="23B02B0DC6604813A42A3AE458D9493F"/>
  </w:style>
  <w:style w:type="paragraph" w:customStyle="1" w:styleId="FDB020241E8B433EA0B4506EB389B859">
    <w:name w:val="FDB020241E8B433EA0B4506EB389B859"/>
  </w:style>
  <w:style w:type="paragraph" w:customStyle="1" w:styleId="690315ACE23B4D3BA4CAEF1BB08D68E3">
    <w:name w:val="690315ACE23B4D3BA4CAEF1BB08D68E3"/>
  </w:style>
  <w:style w:type="paragraph" w:customStyle="1" w:styleId="5136E85827514B85976B1F8A3CE4F87D">
    <w:name w:val="5136E85827514B85976B1F8A3CE4F87D"/>
  </w:style>
  <w:style w:type="paragraph" w:customStyle="1" w:styleId="4931BAC8DDF543388771CD1BC3AA1879">
    <w:name w:val="4931BAC8DDF543388771CD1BC3AA1879"/>
  </w:style>
  <w:style w:type="paragraph" w:customStyle="1" w:styleId="6C10427241D14F06A94C7CAEBBA4271F">
    <w:name w:val="6C10427241D14F06A94C7CAEBBA4271F"/>
  </w:style>
  <w:style w:type="paragraph" w:customStyle="1" w:styleId="7AA79BEB162A4C02A526111AEE4DFF08">
    <w:name w:val="7AA79BEB162A4C02A526111AEE4DFF08"/>
  </w:style>
  <w:style w:type="paragraph" w:customStyle="1" w:styleId="E00143508AE042F791B6C5CEB479428C">
    <w:name w:val="E00143508AE042F791B6C5CEB479428C"/>
  </w:style>
  <w:style w:type="paragraph" w:customStyle="1" w:styleId="58CAED8BEAA745D5B3B523D8403256BA">
    <w:name w:val="58CAED8BEAA745D5B3B523D8403256BA"/>
  </w:style>
  <w:style w:type="paragraph" w:customStyle="1" w:styleId="471B28CBE7EF42CD8099F70E14605EEF">
    <w:name w:val="471B28CBE7EF42CD8099F70E14605EEF"/>
  </w:style>
  <w:style w:type="paragraph" w:customStyle="1" w:styleId="8F408B902AAA4B448431B32C8B0D1AE6">
    <w:name w:val="8F408B902AAA4B448431B32C8B0D1AE6"/>
  </w:style>
  <w:style w:type="paragraph" w:customStyle="1" w:styleId="01EE5926085345A0B9E3D88E2107E30D">
    <w:name w:val="01EE5926085345A0B9E3D88E2107E30D"/>
  </w:style>
  <w:style w:type="paragraph" w:customStyle="1" w:styleId="3122B0ED9D6447169664A1EF4138EF23">
    <w:name w:val="3122B0ED9D6447169664A1EF4138EF23"/>
  </w:style>
  <w:style w:type="paragraph" w:customStyle="1" w:styleId="1D1A0B56D29948E9AF3F46E63DE8A3A5">
    <w:name w:val="1D1A0B56D29948E9AF3F46E63DE8A3A5"/>
  </w:style>
  <w:style w:type="paragraph" w:customStyle="1" w:styleId="08501130420B4E6A91C4F9EC8C79491C">
    <w:name w:val="08501130420B4E6A91C4F9EC8C79491C"/>
  </w:style>
  <w:style w:type="paragraph" w:customStyle="1" w:styleId="1309C6DD4D564AE5A220BA73B9014DF0">
    <w:name w:val="1309C6DD4D564AE5A220BA73B9014DF0"/>
  </w:style>
  <w:style w:type="paragraph" w:customStyle="1" w:styleId="B22271575C484576826E363566A6CA59">
    <w:name w:val="B22271575C484576826E363566A6CA59"/>
  </w:style>
  <w:style w:type="paragraph" w:customStyle="1" w:styleId="AB68415BD1284AEEB43E1CD0D49E340D">
    <w:name w:val="AB68415BD1284AEEB43E1CD0D49E340D"/>
  </w:style>
  <w:style w:type="paragraph" w:customStyle="1" w:styleId="3F4E3A591E90447A86BEF901144697F7">
    <w:name w:val="3F4E3A591E90447A86BEF901144697F7"/>
  </w:style>
  <w:style w:type="character" w:styleId="a3">
    <w:name w:val="Placeholder Text"/>
    <w:basedOn w:val="a0"/>
    <w:uiPriority w:val="99"/>
    <w:semiHidden/>
    <w:rsid w:val="00E10B8E"/>
    <w:rPr>
      <w:rFonts w:ascii="Calibri" w:hAnsi="Calibri" w:cs="Calibri"/>
      <w:color w:val="808080"/>
    </w:rPr>
  </w:style>
  <w:style w:type="paragraph" w:customStyle="1" w:styleId="EF1D8499088E45BAB02B8AC6BBC50D6A">
    <w:name w:val="EF1D8499088E45BAB02B8AC6BBC50D6A"/>
  </w:style>
  <w:style w:type="paragraph" w:customStyle="1" w:styleId="16105392B9194D2D90622B8FBE280945">
    <w:name w:val="16105392B9194D2D90622B8FBE280945"/>
    <w:rsid w:val="00E10B8E"/>
  </w:style>
  <w:style w:type="paragraph" w:customStyle="1" w:styleId="583EB6B084A3483CA2C2AF04F42247F0">
    <w:name w:val="583EB6B084A3483CA2C2AF04F42247F0"/>
    <w:rsid w:val="00E10B8E"/>
  </w:style>
  <w:style w:type="paragraph" w:customStyle="1" w:styleId="073FEDFC6EA04F8A89F0E05023306F9D">
    <w:name w:val="073FEDFC6EA04F8A89F0E05023306F9D"/>
    <w:rsid w:val="00E10B8E"/>
  </w:style>
  <w:style w:type="paragraph" w:customStyle="1" w:styleId="32D9ADE570C140CFA1D9AE2F4BAD626A">
    <w:name w:val="32D9ADE570C140CFA1D9AE2F4BAD626A"/>
    <w:rsid w:val="00E10B8E"/>
  </w:style>
  <w:style w:type="paragraph" w:customStyle="1" w:styleId="21C0948F6E144698A73EE1DAA2FF8A93">
    <w:name w:val="21C0948F6E144698A73EE1DAA2FF8A93"/>
    <w:rsid w:val="00E10B8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0AB0D953CE43C38B6B1E840616B32A">
    <w:name w:val="710AB0D953CE43C38B6B1E840616B32A"/>
  </w:style>
  <w:style w:type="paragraph" w:customStyle="1" w:styleId="E7E2C463F77446CCB5EBB8A7F0DB3663">
    <w:name w:val="E7E2C463F77446CCB5EBB8A7F0DB3663"/>
  </w:style>
  <w:style w:type="paragraph" w:customStyle="1" w:styleId="105333F04D724E8D9724C3856F3C465F">
    <w:name w:val="105333F04D724E8D9724C3856F3C465F"/>
  </w:style>
  <w:style w:type="paragraph" w:customStyle="1" w:styleId="6BE5CF616AB540A28671FAD9831BABF8">
    <w:name w:val="6BE5CF616AB540A28671FAD9831BABF8"/>
  </w:style>
  <w:style w:type="paragraph" w:customStyle="1" w:styleId="0DDCC7A7806244B8BE8F17FEA0FC3EBC">
    <w:name w:val="0DDCC7A7806244B8BE8F17FEA0FC3EBC"/>
  </w:style>
  <w:style w:type="paragraph" w:customStyle="1" w:styleId="3349C6D47A8C400E91D5781C66BC1322">
    <w:name w:val="3349C6D47A8C400E91D5781C66BC1322"/>
  </w:style>
  <w:style w:type="paragraph" w:customStyle="1" w:styleId="A46554640C594BF9B6A46B5F5F6CD4C3">
    <w:name w:val="A46554640C594BF9B6A46B5F5F6CD4C3"/>
  </w:style>
  <w:style w:type="paragraph" w:customStyle="1" w:styleId="12B51520E8F941049493BACCB20244B8">
    <w:name w:val="12B51520E8F941049493BACCB20244B8"/>
  </w:style>
  <w:style w:type="paragraph" w:customStyle="1" w:styleId="29E9239990564C5D95DA8E8FE0302452">
    <w:name w:val="29E9239990564C5D95DA8E8FE0302452"/>
  </w:style>
  <w:style w:type="paragraph" w:customStyle="1" w:styleId="1F9A7718874D4A49BF51040A1C2624A1">
    <w:name w:val="1F9A7718874D4A49BF51040A1C2624A1"/>
  </w:style>
  <w:style w:type="paragraph" w:customStyle="1" w:styleId="FE73AC869D7F4B0FB89D9C400C3714E0">
    <w:name w:val="FE73AC869D7F4B0FB89D9C400C3714E0"/>
  </w:style>
  <w:style w:type="paragraph" w:customStyle="1" w:styleId="E19F56DD86364799807DF15D49BAA694">
    <w:name w:val="E19F56DD86364799807DF15D49BAA694"/>
  </w:style>
  <w:style w:type="paragraph" w:customStyle="1" w:styleId="CAF75B8F11EC43B3B1291CB9B11B3B68">
    <w:name w:val="CAF75B8F11EC43B3B1291CB9B11B3B68"/>
  </w:style>
  <w:style w:type="paragraph" w:customStyle="1" w:styleId="386CCFAB719F45ECB3F1A735705369A2">
    <w:name w:val="386CCFAB719F45ECB3F1A735705369A2"/>
  </w:style>
  <w:style w:type="paragraph" w:customStyle="1" w:styleId="23B02B0DC6604813A42A3AE458D9493F">
    <w:name w:val="23B02B0DC6604813A42A3AE458D9493F"/>
  </w:style>
  <w:style w:type="paragraph" w:customStyle="1" w:styleId="FDB020241E8B433EA0B4506EB389B859">
    <w:name w:val="FDB020241E8B433EA0B4506EB389B859"/>
  </w:style>
  <w:style w:type="paragraph" w:customStyle="1" w:styleId="690315ACE23B4D3BA4CAEF1BB08D68E3">
    <w:name w:val="690315ACE23B4D3BA4CAEF1BB08D68E3"/>
  </w:style>
  <w:style w:type="paragraph" w:customStyle="1" w:styleId="5136E85827514B85976B1F8A3CE4F87D">
    <w:name w:val="5136E85827514B85976B1F8A3CE4F87D"/>
  </w:style>
  <w:style w:type="paragraph" w:customStyle="1" w:styleId="4931BAC8DDF543388771CD1BC3AA1879">
    <w:name w:val="4931BAC8DDF543388771CD1BC3AA1879"/>
  </w:style>
  <w:style w:type="paragraph" w:customStyle="1" w:styleId="6C10427241D14F06A94C7CAEBBA4271F">
    <w:name w:val="6C10427241D14F06A94C7CAEBBA4271F"/>
  </w:style>
  <w:style w:type="paragraph" w:customStyle="1" w:styleId="7AA79BEB162A4C02A526111AEE4DFF08">
    <w:name w:val="7AA79BEB162A4C02A526111AEE4DFF08"/>
  </w:style>
  <w:style w:type="paragraph" w:customStyle="1" w:styleId="E00143508AE042F791B6C5CEB479428C">
    <w:name w:val="E00143508AE042F791B6C5CEB479428C"/>
  </w:style>
  <w:style w:type="paragraph" w:customStyle="1" w:styleId="58CAED8BEAA745D5B3B523D8403256BA">
    <w:name w:val="58CAED8BEAA745D5B3B523D8403256BA"/>
  </w:style>
  <w:style w:type="paragraph" w:customStyle="1" w:styleId="471B28CBE7EF42CD8099F70E14605EEF">
    <w:name w:val="471B28CBE7EF42CD8099F70E14605EEF"/>
  </w:style>
  <w:style w:type="paragraph" w:customStyle="1" w:styleId="8F408B902AAA4B448431B32C8B0D1AE6">
    <w:name w:val="8F408B902AAA4B448431B32C8B0D1AE6"/>
  </w:style>
  <w:style w:type="paragraph" w:customStyle="1" w:styleId="01EE5926085345A0B9E3D88E2107E30D">
    <w:name w:val="01EE5926085345A0B9E3D88E2107E30D"/>
  </w:style>
  <w:style w:type="paragraph" w:customStyle="1" w:styleId="3122B0ED9D6447169664A1EF4138EF23">
    <w:name w:val="3122B0ED9D6447169664A1EF4138EF23"/>
  </w:style>
  <w:style w:type="paragraph" w:customStyle="1" w:styleId="1D1A0B56D29948E9AF3F46E63DE8A3A5">
    <w:name w:val="1D1A0B56D29948E9AF3F46E63DE8A3A5"/>
  </w:style>
  <w:style w:type="paragraph" w:customStyle="1" w:styleId="08501130420B4E6A91C4F9EC8C79491C">
    <w:name w:val="08501130420B4E6A91C4F9EC8C79491C"/>
  </w:style>
  <w:style w:type="paragraph" w:customStyle="1" w:styleId="1309C6DD4D564AE5A220BA73B9014DF0">
    <w:name w:val="1309C6DD4D564AE5A220BA73B9014DF0"/>
  </w:style>
  <w:style w:type="paragraph" w:customStyle="1" w:styleId="B22271575C484576826E363566A6CA59">
    <w:name w:val="B22271575C484576826E363566A6CA59"/>
  </w:style>
  <w:style w:type="paragraph" w:customStyle="1" w:styleId="AB68415BD1284AEEB43E1CD0D49E340D">
    <w:name w:val="AB68415BD1284AEEB43E1CD0D49E340D"/>
  </w:style>
  <w:style w:type="paragraph" w:customStyle="1" w:styleId="3F4E3A591E90447A86BEF901144697F7">
    <w:name w:val="3F4E3A591E90447A86BEF901144697F7"/>
  </w:style>
  <w:style w:type="character" w:styleId="a3">
    <w:name w:val="Placeholder Text"/>
    <w:basedOn w:val="a0"/>
    <w:uiPriority w:val="99"/>
    <w:semiHidden/>
    <w:rsid w:val="00E10B8E"/>
    <w:rPr>
      <w:rFonts w:ascii="Calibri" w:hAnsi="Calibri" w:cs="Calibri"/>
      <w:color w:val="808080"/>
    </w:rPr>
  </w:style>
  <w:style w:type="paragraph" w:customStyle="1" w:styleId="EF1D8499088E45BAB02B8AC6BBC50D6A">
    <w:name w:val="EF1D8499088E45BAB02B8AC6BBC50D6A"/>
  </w:style>
  <w:style w:type="paragraph" w:customStyle="1" w:styleId="16105392B9194D2D90622B8FBE280945">
    <w:name w:val="16105392B9194D2D90622B8FBE280945"/>
    <w:rsid w:val="00E10B8E"/>
  </w:style>
  <w:style w:type="paragraph" w:customStyle="1" w:styleId="583EB6B084A3483CA2C2AF04F42247F0">
    <w:name w:val="583EB6B084A3483CA2C2AF04F42247F0"/>
    <w:rsid w:val="00E10B8E"/>
  </w:style>
  <w:style w:type="paragraph" w:customStyle="1" w:styleId="073FEDFC6EA04F8A89F0E05023306F9D">
    <w:name w:val="073FEDFC6EA04F8A89F0E05023306F9D"/>
    <w:rsid w:val="00E10B8E"/>
  </w:style>
  <w:style w:type="paragraph" w:customStyle="1" w:styleId="32D9ADE570C140CFA1D9AE2F4BAD626A">
    <w:name w:val="32D9ADE570C140CFA1D9AE2F4BAD626A"/>
    <w:rsid w:val="00E10B8E"/>
  </w:style>
  <w:style w:type="paragraph" w:customStyle="1" w:styleId="21C0948F6E144698A73EE1DAA2FF8A93">
    <w:name w:val="21C0948F6E144698A73EE1DAA2FF8A93"/>
    <w:rsid w:val="00E10B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tf78128832_win32</Template>
  <TotalTime>0</TotalTime>
  <Pages>1</Pages>
  <Words>60</Words>
  <Characters>348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2022-10-07T19:18:00Z</dcterms:created>
  <dcterms:modified xsi:type="dcterms:W3CDTF">2022-10-07T19:49:00Z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